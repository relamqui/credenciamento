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B94E" w14:textId="77777777" w:rsidR="00435437" w:rsidRDefault="00435437" w:rsidP="00435437">
      <w:pPr>
        <w:spacing w:after="0"/>
        <w:ind w:right="0"/>
        <w:jc w:val="center"/>
        <w:rPr>
          <w:rFonts w:ascii="Arial" w:hAnsi="Arial" w:cs="Arial"/>
          <w:b/>
          <w:bCs/>
        </w:rPr>
      </w:pPr>
    </w:p>
    <w:p w14:paraId="17C81143" w14:textId="425E108D" w:rsidR="00831F6F" w:rsidRPr="00F545B2" w:rsidRDefault="00831F6F" w:rsidP="00435437">
      <w:pPr>
        <w:spacing w:after="0"/>
        <w:ind w:right="0"/>
        <w:jc w:val="center"/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Termo de Retirada e Responsabilidade MRA Eventos</w:t>
      </w:r>
    </w:p>
    <w:p w14:paraId="74AFCFE9" w14:textId="77777777" w:rsidR="00831F6F" w:rsidRPr="00435437" w:rsidRDefault="00831F6F" w:rsidP="00F545B2">
      <w:pPr>
        <w:jc w:val="center"/>
        <w:rPr>
          <w:rFonts w:ascii="Arial" w:hAnsi="Arial" w:cs="Arial"/>
        </w:rPr>
      </w:pPr>
    </w:p>
    <w:p w14:paraId="067AFF43" w14:textId="0DBC0BCE" w:rsidR="00F545B2" w:rsidRPr="00435437" w:rsidRDefault="00F545B2" w:rsidP="00831F6F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 xml:space="preserve">Colação de Grau – UNIFRAN </w:t>
      </w:r>
      <w:r w:rsidRPr="00435437">
        <w:rPr>
          <w:rFonts w:ascii="Arial" w:hAnsi="Arial" w:cs="Arial"/>
        </w:rPr>
        <w:br/>
        <w:t>Polo Cruzeiro do Sul Virtual</w:t>
      </w:r>
      <w:r w:rsidRPr="00435437">
        <w:rPr>
          <w:rFonts w:ascii="Arial" w:hAnsi="Arial" w:cs="Arial"/>
        </w:rPr>
        <w:br/>
        <w:t>18/07/</w:t>
      </w:r>
      <w:proofErr w:type="gramStart"/>
      <w:r w:rsidRPr="00435437">
        <w:rPr>
          <w:rFonts w:ascii="Arial" w:hAnsi="Arial" w:cs="Arial"/>
        </w:rPr>
        <w:t>2026  -</w:t>
      </w:r>
      <w:proofErr w:type="gramEnd"/>
      <w:r w:rsidRPr="00435437">
        <w:rPr>
          <w:rFonts w:ascii="Arial" w:hAnsi="Arial" w:cs="Arial"/>
        </w:rPr>
        <w:t xml:space="preserve"> 17:30 às 02:00h</w:t>
      </w:r>
      <w:r w:rsidRPr="00435437">
        <w:rPr>
          <w:rFonts w:ascii="Arial" w:hAnsi="Arial" w:cs="Arial"/>
        </w:rPr>
        <w:br/>
        <w:t>MRA EVENTOS LTDA – 54.290.745/0001-61</w:t>
      </w:r>
    </w:p>
    <w:p w14:paraId="426B0699" w14:textId="77777777" w:rsidR="00831F6F" w:rsidRPr="00F545B2" w:rsidRDefault="00831F6F" w:rsidP="00831F6F">
      <w:pPr>
        <w:jc w:val="center"/>
        <w:rPr>
          <w:rFonts w:ascii="Arial" w:hAnsi="Arial" w:cs="Arial"/>
        </w:rPr>
      </w:pPr>
    </w:p>
    <w:p w14:paraId="7AA508D3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1: Retirada dos Convites</w:t>
      </w:r>
    </w:p>
    <w:p w14:paraId="28507D57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O responsável pelo formando, ao receber os convites, confirma que conferiu atentamente a quantidade de itens indispensáveis recebidos. Após a saída das dependências da nossa empresa, não serão aceitas reclamações sobre a falta de qualquer item. É imprescindível que o responsável verifique com atenção a quantidade e confirme que está tudo correto no momento da retirada.</w:t>
      </w:r>
    </w:p>
    <w:p w14:paraId="32E541A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2: Preenchimento dos Dados dos Convidados</w:t>
      </w:r>
      <w:r w:rsidRPr="00F545B2">
        <w:rPr>
          <w:rFonts w:ascii="Arial" w:hAnsi="Arial" w:cs="Arial"/>
        </w:rPr>
        <w:br/>
        <w:t>O responsável que recebe os convites compromete-se a preencher corretamente o NOME e CPF de cada convidado. A responsabilidade pela precisão dos dados fornecidos recai sobre o responsável. A coleta dessas informações visa garantir a segurança e o controle do evento, em conformidade com as normas do Alvará do evento em Boa Esperança, seguindo todas as disposições legais aplicáveis.</w:t>
      </w:r>
    </w:p>
    <w:p w14:paraId="201495B6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3: Proteção de Dados</w:t>
      </w:r>
      <w:r w:rsidRPr="00F545B2">
        <w:rPr>
          <w:rFonts w:ascii="Arial" w:hAnsi="Arial" w:cs="Arial"/>
        </w:rPr>
        <w:br/>
        <w:t>Nossa empresa garante a segurança de todos os dados coletados neste contrato. Após 30 dias do evento, todos os termos serão destruídos de forma segura, garantindo a confidencialidade das informações.</w:t>
      </w:r>
    </w:p>
    <w:p w14:paraId="50C02C2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4: Responsabilidade por Danos</w:t>
      </w:r>
      <w:r w:rsidRPr="00F545B2">
        <w:rPr>
          <w:rFonts w:ascii="Arial" w:hAnsi="Arial" w:cs="Arial"/>
        </w:rPr>
        <w:br/>
        <w:t xml:space="preserve">O responsável assume total responsabilidade por quaisquer danos causados por seus convidados durante o evento. Isso inclui, mas não se limita </w:t>
      </w:r>
      <w:proofErr w:type="gramStart"/>
      <w:r w:rsidRPr="00F545B2">
        <w:rPr>
          <w:rFonts w:ascii="Arial" w:hAnsi="Arial" w:cs="Arial"/>
        </w:rPr>
        <w:t>a, danos</w:t>
      </w:r>
      <w:proofErr w:type="gramEnd"/>
      <w:r w:rsidRPr="00F545B2">
        <w:rPr>
          <w:rFonts w:ascii="Arial" w:hAnsi="Arial" w:cs="Arial"/>
        </w:rPr>
        <w:t xml:space="preserve"> a mesas, equipamentos de som, itens de decoração ou qualquer parte da estrutura do evento. Além disso, o responsável é responsável por qualquer comportamento inadequado ou confusão causada por seus convidados.</w:t>
      </w:r>
    </w:p>
    <w:p w14:paraId="7769ACA0" w14:textId="1EE8F5E0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5: Bebida Alcoólica</w:t>
      </w:r>
      <w:r w:rsidRPr="00F545B2">
        <w:rPr>
          <w:rFonts w:ascii="Arial" w:hAnsi="Arial" w:cs="Arial"/>
        </w:rPr>
        <w:br/>
        <w:t>A MRA EVENTOS LTDA informa que o evento contará com ingresso e livre consumo de bebidas alcoólicas pelos formandos e seus convidados, bem como com a disponibilidade de um bar interno para aquisição dessas bebidas. Dado o caráter do evento, os organizadores e o corpo de segurança designado não possuem meios para realizar o controle individual do consumo por parte dos participantes.</w:t>
      </w:r>
    </w:p>
    <w:p w14:paraId="2C1070A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 xml:space="preserve">5.1 O responsável pelos menores de idade e seus respectivos convidados assume integralmente a responsabilidade civil e o dever de ressarcir eventuais multas aplicadas por autoridades fiscalizadoras em razão do consumo de bebidas alcoólicas. Também declara que assume todos os riscos relacionados à participação dos menores, incluindo, mas não se limitando </w:t>
      </w:r>
      <w:proofErr w:type="gramStart"/>
      <w:r w:rsidRPr="00F545B2">
        <w:rPr>
          <w:rFonts w:ascii="Arial" w:hAnsi="Arial" w:cs="Arial"/>
        </w:rPr>
        <w:t>a, possíveis</w:t>
      </w:r>
      <w:proofErr w:type="gramEnd"/>
      <w:r w:rsidRPr="00F545B2">
        <w:rPr>
          <w:rFonts w:ascii="Arial" w:hAnsi="Arial" w:cs="Arial"/>
        </w:rPr>
        <w:t xml:space="preserve"> danos ou ofensas que possam causar ou sofrer. Dessa forma, o responsável exime a MRA EVENTOS LTDA e os organizadores do evento de qualquer responsabilidade sobre tais ocorrências.</w:t>
      </w:r>
    </w:p>
    <w:p w14:paraId="0DBDD01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6: Aviso sobre Entrada no Evento</w:t>
      </w:r>
      <w:r w:rsidRPr="00F545B2">
        <w:rPr>
          <w:rFonts w:ascii="Arial" w:hAnsi="Arial" w:cs="Arial"/>
        </w:rPr>
        <w:br/>
        <w:t>O responsável se compromete a informar seus convidados sobre a necessidade de levar o indispensável e um documento de identidade ou carteira de motorista no dia do evento. Caso o convidado perca o indispensável, a entrada só será permitida mediante apresentação de documento de identidade, que será conferido com os dados fornecidos pelo responsável. Para crianças, será necessária a apresentação da certidão de nascimento.</w:t>
      </w:r>
    </w:p>
    <w:p w14:paraId="45E4E90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Cláusula 7: Aviso sobre o Evento</w:t>
      </w:r>
      <w:r w:rsidRPr="00F545B2">
        <w:rPr>
          <w:rFonts w:ascii="Arial" w:hAnsi="Arial" w:cs="Arial"/>
        </w:rPr>
        <w:br/>
        <w:t>O evento será monitorado por câmeras de segurança e contará com seguranças uniformizados e à paisana para garantir a segurança de todos. Na entrada, será realizada uma revista por um segurança masculino e um feminino.</w:t>
      </w:r>
    </w:p>
    <w:p w14:paraId="3FB9AB97" w14:textId="77777777" w:rsidR="00866EDB" w:rsidRPr="00435437" w:rsidRDefault="00F545B2" w:rsidP="00F545B2">
      <w:pPr>
        <w:rPr>
          <w:rFonts w:ascii="Arial" w:hAnsi="Arial" w:cs="Arial"/>
          <w:b/>
          <w:bCs/>
        </w:rPr>
      </w:pPr>
      <w:r w:rsidRPr="00F545B2">
        <w:rPr>
          <w:rFonts w:ascii="Arial" w:hAnsi="Arial" w:cs="Arial"/>
          <w:b/>
          <w:bCs/>
        </w:rPr>
        <w:br/>
        <w:t>Cláusula8: Limitação de Responsabilidade</w:t>
      </w:r>
      <w:r w:rsidRPr="00F545B2">
        <w:rPr>
          <w:rFonts w:ascii="Arial" w:hAnsi="Arial" w:cs="Arial"/>
        </w:rPr>
        <w:br/>
        <w:t>A MRA EVENTOS LTDA não se responsabiliza por quaisquer perdas, danos pessoais, materiais ou financeiros que possam ocorrer durante o evento, exceto nos casos em que seja comprovada negligência direta por parte da organização. Os participantes e responsáveis devem estar cientes de que a participação no evento é por sua conta e risco, e que devem tomar as devidas precauções para proteger seus pertences pessoais.</w:t>
      </w: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</w:rPr>
        <w:br/>
      </w:r>
    </w:p>
    <w:p w14:paraId="1F032450" w14:textId="77777777" w:rsidR="00435437" w:rsidRDefault="00435437" w:rsidP="00F545B2">
      <w:pPr>
        <w:rPr>
          <w:rFonts w:ascii="Arial" w:hAnsi="Arial" w:cs="Arial"/>
          <w:b/>
          <w:bCs/>
        </w:rPr>
      </w:pPr>
    </w:p>
    <w:p w14:paraId="79CBC5B8" w14:textId="11C072DC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9: Direitos de Imagem</w:t>
      </w:r>
      <w:r w:rsidRPr="00F545B2">
        <w:rPr>
          <w:rFonts w:ascii="Arial" w:hAnsi="Arial" w:cs="Arial"/>
        </w:rPr>
        <w:br/>
        <w:t xml:space="preserve">Ao participar deste evento, o responsável concorda que a MRA EVENTOS LTDA tem o direito de fotografar e filmar o evento. As imagens e vídeos capturados podem ser utilizados para fins promocionais e de marketing, incluindo, mas não se limitando </w:t>
      </w:r>
      <w:proofErr w:type="gramStart"/>
      <w:r w:rsidRPr="00F545B2">
        <w:rPr>
          <w:rFonts w:ascii="Arial" w:hAnsi="Arial" w:cs="Arial"/>
        </w:rPr>
        <w:t>a, publicações</w:t>
      </w:r>
      <w:proofErr w:type="gramEnd"/>
      <w:r w:rsidRPr="00F545B2">
        <w:rPr>
          <w:rFonts w:ascii="Arial" w:hAnsi="Arial" w:cs="Arial"/>
        </w:rPr>
        <w:t xml:space="preserve"> em mídias sociais, websites e materiais impressos. Os convidados que não desejarem ser fotografados ou filmados devem notificar a organização por escrito antes do início do evento.</w:t>
      </w:r>
    </w:p>
    <w:p w14:paraId="196D157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10: Acesso e Mobilidade</w:t>
      </w:r>
      <w:r w:rsidRPr="00F545B2">
        <w:rPr>
          <w:rFonts w:ascii="Arial" w:hAnsi="Arial" w:cs="Arial"/>
        </w:rPr>
        <w:br/>
        <w:t>A MRA EVENTOS LTDA compromete-se a garantir que o evento seja acessível a todos os convidados, incluindo aqueles com deficiência. Serão disponibilizadas instalações adequadas para garantir a mobilidade e o conforto de todos os participantes. Caso algum convidado necessite de assistência especial, é solicitado que informe a organização com antecedência para que as devidas providências possam ser tomadas.</w:t>
      </w:r>
    </w:p>
    <w:p w14:paraId="08DC2B41" w14:textId="77777777" w:rsidR="00F545B2" w:rsidRPr="00F545B2" w:rsidRDefault="00F545B2" w:rsidP="00F545B2">
      <w:pPr>
        <w:rPr>
          <w:rFonts w:ascii="Arial" w:hAnsi="Arial" w:cs="Arial"/>
        </w:rPr>
      </w:pPr>
    </w:p>
    <w:p w14:paraId="6E775DB4" w14:textId="30FAF8DA" w:rsidR="00866EDB" w:rsidRPr="00435437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Boa Esperança</w:t>
      </w:r>
      <w:r w:rsidR="00866EDB" w:rsidRPr="00435437">
        <w:rPr>
          <w:rFonts w:ascii="Arial" w:hAnsi="Arial" w:cs="Arial"/>
        </w:rPr>
        <w:t>,</w:t>
      </w:r>
      <w:r w:rsidRPr="00F545B2">
        <w:rPr>
          <w:rFonts w:ascii="Arial" w:hAnsi="Arial" w:cs="Arial"/>
        </w:rPr>
        <w:t xml:space="preserve"> </w:t>
      </w:r>
      <w:r w:rsidR="00D163E8">
        <w:rPr>
          <w:rFonts w:ascii="Arial" w:hAnsi="Arial" w:cs="Arial"/>
        </w:rPr>
        <w:t xml:space="preserve">09 </w:t>
      </w:r>
      <w:proofErr w:type="gramStart"/>
      <w:r w:rsidRPr="00F545B2">
        <w:rPr>
          <w:rFonts w:ascii="Arial" w:hAnsi="Arial" w:cs="Arial"/>
        </w:rPr>
        <w:t xml:space="preserve">de  </w:t>
      </w:r>
      <w:r w:rsidR="00866EDB" w:rsidRPr="00435437">
        <w:rPr>
          <w:rFonts w:ascii="Arial" w:hAnsi="Arial" w:cs="Arial"/>
        </w:rPr>
        <w:t>Julho</w:t>
      </w:r>
      <w:proofErr w:type="gramEnd"/>
      <w:r w:rsidRPr="00F545B2">
        <w:rPr>
          <w:rFonts w:ascii="Arial" w:hAnsi="Arial" w:cs="Arial"/>
        </w:rPr>
        <w:t xml:space="preserve"> de 20</w:t>
      </w:r>
      <w:r w:rsidR="00866EDB" w:rsidRPr="00435437">
        <w:rPr>
          <w:rFonts w:ascii="Arial" w:hAnsi="Arial" w:cs="Arial"/>
        </w:rPr>
        <w:t>26.</w:t>
      </w:r>
    </w:p>
    <w:p w14:paraId="22BE7879" w14:textId="77777777" w:rsidR="00866EDB" w:rsidRPr="00435437" w:rsidRDefault="00866EDB" w:rsidP="00F545B2">
      <w:pPr>
        <w:rPr>
          <w:rFonts w:ascii="Arial" w:hAnsi="Arial" w:cs="Arial"/>
        </w:rPr>
      </w:pPr>
    </w:p>
    <w:p w14:paraId="627EEA15" w14:textId="77777777" w:rsidR="00074465" w:rsidRPr="00435437" w:rsidRDefault="00074465" w:rsidP="00F545B2">
      <w:pPr>
        <w:rPr>
          <w:rFonts w:ascii="Arial" w:hAnsi="Arial" w:cs="Arial"/>
        </w:rPr>
      </w:pPr>
    </w:p>
    <w:p w14:paraId="6F04E0B1" w14:textId="77777777" w:rsidR="00074465" w:rsidRPr="00435437" w:rsidRDefault="00074465" w:rsidP="00F545B2">
      <w:pPr>
        <w:rPr>
          <w:rFonts w:ascii="Arial" w:hAnsi="Arial" w:cs="Arial"/>
        </w:rPr>
      </w:pPr>
    </w:p>
    <w:p w14:paraId="11F909EB" w14:textId="15BE3717" w:rsidR="009D5CB0" w:rsidRPr="00435437" w:rsidRDefault="00D163E8" w:rsidP="0007446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9525" cy="952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5E6">
        <w:rPr>
          <w:rFonts w:ascii="Arial" w:hAnsi="Arial" w:cs="Arial"/>
        </w:rPr>
        <w:t/>
      </w:r>
      <w:r>
        <w:rPr>
          <w:rFonts w:ascii="Arial" w:hAnsi="Arial" w:cs="Arial"/>
        </w:rPr>
        <w:t/>
      </w:r>
    </w:p>
    <w:p w14:paraId="0ECEE6B8" w14:textId="77777777" w:rsidR="00FC68F0" w:rsidRPr="00435437" w:rsidRDefault="00866EDB" w:rsidP="00074465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>Assinatura do Respons</w:t>
      </w:r>
      <w:r w:rsidR="009D5CB0" w:rsidRPr="00435437">
        <w:rPr>
          <w:rFonts w:ascii="Arial" w:hAnsi="Arial" w:cs="Arial"/>
        </w:rPr>
        <w:t>ável</w:t>
      </w:r>
      <w:r w:rsidR="00F545B2" w:rsidRPr="00F545B2">
        <w:rPr>
          <w:rFonts w:ascii="Arial" w:hAnsi="Arial" w:cs="Arial"/>
        </w:rPr>
        <w:br/>
      </w:r>
      <w:r w:rsidR="00F545B2" w:rsidRPr="00F545B2">
        <w:rPr>
          <w:rFonts w:ascii="Arial" w:hAnsi="Arial" w:cs="Arial"/>
        </w:rPr>
        <w:br/>
      </w:r>
    </w:p>
    <w:p w14:paraId="1589A6C6" w14:textId="77777777" w:rsidR="00FC68F0" w:rsidRPr="00435437" w:rsidRDefault="00FC68F0" w:rsidP="00074465">
      <w:pPr>
        <w:jc w:val="center"/>
        <w:rPr>
          <w:rFonts w:ascii="Arial" w:hAnsi="Arial" w:cs="Arial"/>
        </w:rPr>
      </w:pPr>
    </w:p>
    <w:p w14:paraId="01740D9F" w14:textId="2B988F87" w:rsidR="00F545B2" w:rsidRPr="00F545B2" w:rsidRDefault="00F545B2" w:rsidP="00074465">
      <w:pPr>
        <w:jc w:val="center"/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="00D163E8">
        <w:rPr>
          <w:rFonts w:ascii="Arial" w:hAnsi="Arial" w:cs="Arial"/>
        </w:rPr>
        <w:t xml:space="preserve">Teste_resposavel – 09702423104</w:t>
      </w:r>
      <w:proofErr w:type="spellStart"/>
      <w:r w:rsidR="00D163E8">
        <w:rPr>
          <w:rFonts w:ascii="Arial" w:hAnsi="Arial" w:cs="Arial"/>
        </w:rPr>
        <w:t/>
      </w:r>
      <w:proofErr w:type="spellEnd"/>
      <w:r w:rsidR="00D163E8">
        <w:rPr>
          <w:rFonts w:ascii="Arial" w:hAnsi="Arial" w:cs="Arial"/>
        </w:rPr>
        <w:t/>
      </w:r>
      <w:r w:rsidRPr="00F545B2">
        <w:rPr>
          <w:rFonts w:ascii="Arial" w:hAnsi="Arial" w:cs="Arial"/>
        </w:rPr>
        <w:br/>
      </w:r>
      <w:r w:rsidR="006060C4">
        <w:rPr>
          <w:rFonts w:ascii="Arial" w:hAnsi="Arial" w:cs="Arial"/>
        </w:rPr>
        <w:t xml:space="preserve">Nome – </w:t>
      </w:r>
      <w:r w:rsidR="00074465" w:rsidRPr="00435437">
        <w:rPr>
          <w:rFonts w:ascii="Arial" w:hAnsi="Arial" w:cs="Arial"/>
        </w:rPr>
        <w:t>CPF</w:t>
      </w:r>
      <w:r w:rsidR="006060C4">
        <w:rPr>
          <w:rFonts w:ascii="Arial" w:hAnsi="Arial" w:cs="Arial"/>
        </w:rPr>
        <w:t xml:space="preserve"> do </w:t>
      </w:r>
      <w:proofErr w:type="spellStart"/>
      <w:r w:rsidR="006060C4">
        <w:rPr>
          <w:rFonts w:ascii="Arial" w:hAnsi="Arial" w:cs="Arial"/>
        </w:rPr>
        <w:t>Resposável</w:t>
      </w:r>
      <w:proofErr w:type="spellEnd"/>
    </w:p>
    <w:p w14:paraId="19379181" w14:textId="77777777" w:rsidR="00F545B2" w:rsidRPr="00435437" w:rsidRDefault="00F545B2" w:rsidP="00690165">
      <w:pPr>
        <w:rPr>
          <w:rFonts w:ascii="Arial" w:hAnsi="Arial" w:cs="Arial"/>
        </w:rPr>
      </w:pPr>
    </w:p>
    <w:sectPr w:rsidR="00F545B2" w:rsidRPr="00435437" w:rsidSect="007B11A6">
      <w:headerReference w:type="default" r:id="rId11"/>
      <w:footerReference w:type="default" r:id="rId12"/>
      <w:pgSz w:w="11906" w:h="16838" w:code="9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70AE" w14:textId="77777777" w:rsidR="00C45A43" w:rsidRDefault="00C45A43" w:rsidP="00376205">
      <w:r>
        <w:separator/>
      </w:r>
    </w:p>
  </w:endnote>
  <w:endnote w:type="continuationSeparator" w:id="0">
    <w:p w14:paraId="3C99A4FD" w14:textId="77777777" w:rsidR="00C45A43" w:rsidRDefault="00C45A43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744"/>
      <w:gridCol w:w="722"/>
    </w:tblGrid>
    <w:tr w:rsidR="007B22FA" w14:paraId="1788990E" w14:textId="77777777" w:rsidTr="00385BA6">
      <w:trPr>
        <w:trHeight w:val="288"/>
      </w:trPr>
      <w:tc>
        <w:tcPr>
          <w:tcW w:w="4655" w:type="pct"/>
          <w:vAlign w:val="center"/>
        </w:tcPr>
        <w:p w14:paraId="2F8F8CB1" w14:textId="24466D8A" w:rsidR="007B22FA" w:rsidRPr="00385BA6" w:rsidRDefault="00DC7C3C" w:rsidP="00385BA6">
          <w:pPr>
            <w:pStyle w:val="Informaesdecontato"/>
            <w:jc w:val="right"/>
          </w:pPr>
          <w:r>
            <w:t>(35) 9 9843-3664</w:t>
          </w:r>
        </w:p>
      </w:tc>
      <w:tc>
        <w:tcPr>
          <w:tcW w:w="345" w:type="pct"/>
          <w:vAlign w:val="center"/>
        </w:tcPr>
        <w:p w14:paraId="311541C3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7043331" wp14:editId="572CC6CD">
                <wp:extent cx="187325" cy="187325"/>
                <wp:effectExtent l="0" t="0" r="3175" b="3175"/>
                <wp:docPr id="5" name="Elemento Gráfico 5" descr="Recep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452131CB" w14:textId="77777777" w:rsidTr="00385BA6">
      <w:trPr>
        <w:trHeight w:val="288"/>
      </w:trPr>
      <w:tc>
        <w:tcPr>
          <w:tcW w:w="4655" w:type="pct"/>
          <w:vAlign w:val="center"/>
        </w:tcPr>
        <w:p w14:paraId="209F8C30" w14:textId="3FD67FD0" w:rsidR="007B22FA" w:rsidRPr="00385BA6" w:rsidRDefault="00DC7C3C" w:rsidP="00385BA6">
          <w:pPr>
            <w:pStyle w:val="Informaesdecontato"/>
            <w:jc w:val="right"/>
          </w:pPr>
          <w:r>
            <w:t>www.</w:t>
          </w:r>
          <w:r w:rsidR="00F82C27">
            <w:t>mraeventos</w:t>
          </w:r>
          <w:r>
            <w:t>.com.br</w:t>
          </w:r>
        </w:p>
      </w:tc>
      <w:tc>
        <w:tcPr>
          <w:tcW w:w="345" w:type="pct"/>
          <w:vAlign w:val="center"/>
        </w:tcPr>
        <w:p w14:paraId="23D1DD3D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48D02D47" wp14:editId="7565C911">
                <wp:extent cx="187325" cy="187325"/>
                <wp:effectExtent l="0" t="0" r="3175" b="3175"/>
                <wp:docPr id="11" name="Elemento gráfico 11" descr="Mu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0EEEF538" w14:textId="77777777" w:rsidTr="00385BA6">
      <w:trPr>
        <w:trHeight w:val="288"/>
      </w:trPr>
      <w:tc>
        <w:tcPr>
          <w:tcW w:w="4655" w:type="pct"/>
          <w:vAlign w:val="center"/>
        </w:tcPr>
        <w:p w14:paraId="25802146" w14:textId="31550D3E" w:rsidR="007B22FA" w:rsidRPr="00385BA6" w:rsidRDefault="00DC7C3C" w:rsidP="00385BA6">
          <w:pPr>
            <w:pStyle w:val="Informaesdecontato"/>
            <w:jc w:val="right"/>
          </w:pPr>
          <w:r>
            <w:t>Rua Senador Milton Campos, nª368</w:t>
          </w:r>
        </w:p>
      </w:tc>
      <w:tc>
        <w:tcPr>
          <w:tcW w:w="345" w:type="pct"/>
          <w:vAlign w:val="center"/>
        </w:tcPr>
        <w:p w14:paraId="3F893CD1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CDF8DEE" wp14:editId="0754CDF0">
                <wp:extent cx="168910" cy="168910"/>
                <wp:effectExtent l="0" t="0" r="0" b="0"/>
                <wp:docPr id="13" name="Elemento gráfico 13" descr="Iní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ediafile_suvnbc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82C27" w14:paraId="6164021D" w14:textId="77777777" w:rsidTr="00F82C27">
      <w:trPr>
        <w:trHeight w:val="70"/>
      </w:trPr>
      <w:tc>
        <w:tcPr>
          <w:tcW w:w="4655" w:type="pct"/>
          <w:vAlign w:val="center"/>
        </w:tcPr>
        <w:p w14:paraId="38219A0C" w14:textId="77777777" w:rsidR="00F82C27" w:rsidRDefault="00F82C27" w:rsidP="00385BA6">
          <w:pPr>
            <w:pStyle w:val="Informaesdecontato"/>
            <w:jc w:val="right"/>
          </w:pPr>
        </w:p>
      </w:tc>
      <w:tc>
        <w:tcPr>
          <w:tcW w:w="345" w:type="pct"/>
          <w:vAlign w:val="center"/>
        </w:tcPr>
        <w:p w14:paraId="7C1F8CA8" w14:textId="77777777" w:rsidR="00F82C27" w:rsidRPr="00CE1FF8" w:rsidRDefault="00F82C27" w:rsidP="007B22FA">
          <w:pPr>
            <w:pStyle w:val="Informaesdecontato"/>
            <w:jc w:val="center"/>
            <w:rPr>
              <w:rFonts w:cstheme="majorHAnsi"/>
              <w:noProof/>
              <w:color w:val="000000" w:themeColor="text1"/>
              <w:lang w:bidi="pt-BR"/>
            </w:rPr>
          </w:pPr>
        </w:p>
      </w:tc>
    </w:tr>
  </w:tbl>
  <w:p w14:paraId="00423047" w14:textId="6562D462" w:rsidR="007B22FA" w:rsidRDefault="00F82C27" w:rsidP="00F82C27">
    <w:pPr>
      <w:pStyle w:val="Rodap"/>
      <w:tabs>
        <w:tab w:val="clear" w:pos="4680"/>
        <w:tab w:val="clear" w:pos="9360"/>
        <w:tab w:val="left" w:pos="60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A8D1" w14:textId="77777777" w:rsidR="00C45A43" w:rsidRDefault="00C45A43" w:rsidP="00376205">
      <w:r>
        <w:separator/>
      </w:r>
    </w:p>
  </w:footnote>
  <w:footnote w:type="continuationSeparator" w:id="0">
    <w:p w14:paraId="54D025FA" w14:textId="77777777" w:rsidR="00C45A43" w:rsidRDefault="00C45A43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5403" w14:textId="37BCBC0E" w:rsidR="008C2F4B" w:rsidRDefault="00DC7C3C" w:rsidP="00DC7C3C">
    <w:pPr>
      <w:pStyle w:val="Cabealho"/>
      <w:tabs>
        <w:tab w:val="clear" w:pos="4680"/>
        <w:tab w:val="clear" w:pos="9360"/>
        <w:tab w:val="left" w:pos="7037"/>
      </w:tabs>
      <w:spacing w:after="480"/>
    </w:pPr>
    <w:r>
      <w:tab/>
    </w:r>
  </w:p>
  <w:p w14:paraId="28E2AE04" w14:textId="7E162275" w:rsidR="0021026D" w:rsidRDefault="007B22FA" w:rsidP="00DC7C3C">
    <w:pPr>
      <w:pStyle w:val="Cabealho"/>
      <w:tabs>
        <w:tab w:val="clear" w:pos="4680"/>
        <w:tab w:val="clear" w:pos="9360"/>
        <w:tab w:val="left" w:pos="8602"/>
        <w:tab w:val="right" w:pos="9386"/>
      </w:tabs>
    </w:pPr>
    <w:r w:rsidRPr="004B6B3F">
      <w:rPr>
        <w:noProof/>
        <w:lang w:bidi="pt-BR"/>
      </w:rPr>
      <mc:AlternateContent>
        <mc:Choice Requires="wps">
          <w:drawing>
            <wp:inline distT="0" distB="0" distL="0" distR="0" wp14:anchorId="503FE58A" wp14:editId="037A62E2">
              <wp:extent cx="2232000" cy="194400"/>
              <wp:effectExtent l="0" t="0" r="0" b="0"/>
              <wp:docPr id="32" name="Forma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2000" cy="194400"/>
                      </a:xfrm>
                      <a:prstGeom prst="rect">
                        <a:avLst/>
                      </a:prstGeom>
                      <a:ln w="3175">
                        <a:miter lim="400000"/>
                      </a:ln>
                      <a:extLst>
                        <a:ext uri="{C572A759-6A51-4108-AA02-DFA0A04FC94B}">
                          <ma14:wrappingTextBoxFlag xmlns="" xmlns:w="http://schemas.openxmlformats.org/wordprocessingml/2006/main" xmlns:o="urn:schemas-microsoft-com:office:office" xmlns:v="urn:schemas-microsoft-com:vml" xmlns:w10="urn:schemas-microsoft-com:office:word" xmlns:ma14="http://schemas.microsoft.com/office/mac/drawingml/2011/main" xmlns:lc="http://schemas.openxmlformats.org/drawingml/2006/lockedCanvas" xmlns:p="http://schemas.openxmlformats.org/presentationml/2006/main" val="1"/>
                        </a:ext>
                      </a:extLst>
                    </wps:spPr>
                    <wps:txbx>
                      <w:txbxContent>
                        <w:p w14:paraId="5B6D27EF" w14:textId="39455CA1" w:rsidR="007B22FA" w:rsidRPr="007B11E8" w:rsidRDefault="00DC7C3C" w:rsidP="007B22FA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color w:val="000000" w:themeColor="text1"/>
                              <w:sz w:val="21"/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1"/>
                            </w:rPr>
                            <w:drawing>
                              <wp:inline distT="0" distB="0" distL="0" distR="0" wp14:anchorId="34FF6E7F" wp14:editId="6A7BB618">
                                <wp:extent cx="1071150" cy="625513"/>
                                <wp:effectExtent l="0" t="0" r="0" b="3175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m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1150" cy="6255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503FE58A" id="Forma 61" o:spid="_x0000_s1026" style="width:175.75pt;height: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" filled="f" stroked="f" strokeweight=".25pt">
              <v:stroke miterlimit="4"/>
              <v:textbox style="mso-fit-shape-to-text:t" inset="0,1.5pt,1.5pt,1.5pt">
                <w:txbxContent>
                  <w:p w14:paraId="5B6D27EF" w14:textId="39455CA1" w:rsidR="007B22FA" w:rsidRPr="007B11E8" w:rsidRDefault="00DC7C3C" w:rsidP="007B22FA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color w:val="000000" w:themeColor="text1"/>
                        <w:sz w:val="21"/>
                      </w:rPr>
                    </w:pPr>
                    <w:r>
                      <w:rPr>
                        <w:noProof/>
                        <w:color w:val="000000" w:themeColor="text1"/>
                        <w:sz w:val="21"/>
                      </w:rPr>
                      <w:drawing>
                        <wp:inline distT="0" distB="0" distL="0" distR="0" wp14:anchorId="34FF6E7F" wp14:editId="6A7BB618">
                          <wp:extent cx="1071150" cy="625513"/>
                          <wp:effectExtent l="0" t="0" r="0" b="3175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m 3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1150" cy="6255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rect>
          </w:pict>
        </mc:Fallback>
      </mc:AlternateContent>
    </w:r>
    <w:r w:rsidRPr="00780824">
      <w:rPr>
        <w:noProof/>
        <w:color w:val="F28104"/>
        <w:lang w:bidi="pt-BR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AE6E3A" wp14:editId="51FB6E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228160" cy="9746351"/>
              <wp:effectExtent l="0" t="0" r="0" b="0"/>
              <wp:wrapNone/>
              <wp:docPr id="6" name="Grup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8160" cy="9746351"/>
                        <a:chOff x="0" y="0"/>
                        <a:chExt cx="8228160" cy="9746351"/>
                      </a:xfrm>
                    </wpg:grpSpPr>
                    <wpg:grpSp>
                      <wpg:cNvPr id="34" name="Grupo 34"/>
                      <wpg:cNvGrpSpPr/>
                      <wpg:grpSpPr>
                        <a:xfrm>
                          <a:off x="438614" y="0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8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9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Retângulo 33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upo 55"/>
                      <wpg:cNvGrpSpPr/>
                      <wpg:grpSpPr>
                        <a:xfrm rot="10800000">
                          <a:off x="0" y="7909931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56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57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" name="Retângulo 61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106000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group w14:anchorId="17EED45C" id="Grupo 6" o:spid="_x0000_s1026" alt="&quot;&quot;" style="position:absolute;margin-left:0;margin-top:0;width:647.9pt;height:767.45pt;z-index:-251655168;mso-width-percent:1060;mso-height-percent:970;mso-position-horizontal:center;mso-position-horizontal-relative:page;mso-position-vertical:center;mso-position-vertical-relative:page;mso-width-percent:1060;mso-height-percent:970" coordsize="82281,9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">
              <v:group id="Grupo 34" o:spid="_x0000_s1027" style="position:absolute;left:4386;width:77895;height:18364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_x0000_s1028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riângulo isósceles 3" o:spid="_x0000_s1029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4" o:spid="_x0000_s1030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1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  <v:shape id="Triângulo isósceles 3" o:spid="_x0000_s1032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</v:group>
                <v:rect id="Retângulo 33" o:spid="_x0000_s1033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" fillcolor="#7030a0" strokecolor="white [3212]" strokeweight="1pt"/>
              </v:group>
              <v:group id="Grupo 55" o:spid="_x0000_s1034" style="position:absolute;top:79099;width:77895;height:18364;rotation:180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group id="_x0000_s1035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riângulo isósceles 3" o:spid="_x0000_s1036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3" o:spid="_x0000_s1037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  <v:shape id="Triângulo isósceles 4" o:spid="_x0000_s1038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9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tângulo 61" o:spid="_x0000_s1040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" fillcolor="#7030a0" strokecolor="white [3212]" strokeweight="1pt"/>
              </v:group>
              <w10:wrap anchorx="page" anchory="page"/>
            </v:group>
          </w:pict>
        </mc:Fallback>
      </mc:AlternateContent>
    </w:r>
    <w:r w:rsidR="00DC7C3C">
      <w:tab/>
    </w:r>
    <w:r w:rsidR="00DC7C3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394F"/>
    <w:multiLevelType w:val="hybridMultilevel"/>
    <w:tmpl w:val="907C4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6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3C"/>
    <w:rsid w:val="00013888"/>
    <w:rsid w:val="0002443E"/>
    <w:rsid w:val="00047C16"/>
    <w:rsid w:val="00067404"/>
    <w:rsid w:val="00074465"/>
    <w:rsid w:val="000D7830"/>
    <w:rsid w:val="00174DC5"/>
    <w:rsid w:val="001B7415"/>
    <w:rsid w:val="001C7EBA"/>
    <w:rsid w:val="001E5671"/>
    <w:rsid w:val="0021026D"/>
    <w:rsid w:val="00333F41"/>
    <w:rsid w:val="00347AF4"/>
    <w:rsid w:val="003555E6"/>
    <w:rsid w:val="00362A73"/>
    <w:rsid w:val="00376205"/>
    <w:rsid w:val="00385BA6"/>
    <w:rsid w:val="00396549"/>
    <w:rsid w:val="00396B91"/>
    <w:rsid w:val="003A6A4C"/>
    <w:rsid w:val="003B373D"/>
    <w:rsid w:val="00435437"/>
    <w:rsid w:val="00451B60"/>
    <w:rsid w:val="00517C2F"/>
    <w:rsid w:val="00524769"/>
    <w:rsid w:val="00586D84"/>
    <w:rsid w:val="005942EB"/>
    <w:rsid w:val="005E0AD1"/>
    <w:rsid w:val="005E2475"/>
    <w:rsid w:val="006060C4"/>
    <w:rsid w:val="00610D3F"/>
    <w:rsid w:val="00610FED"/>
    <w:rsid w:val="0062123A"/>
    <w:rsid w:val="00646E75"/>
    <w:rsid w:val="00681A8A"/>
    <w:rsid w:val="00682422"/>
    <w:rsid w:val="00690165"/>
    <w:rsid w:val="006F24F4"/>
    <w:rsid w:val="0072209F"/>
    <w:rsid w:val="007749FB"/>
    <w:rsid w:val="007752E3"/>
    <w:rsid w:val="00780824"/>
    <w:rsid w:val="0079283A"/>
    <w:rsid w:val="007B11A6"/>
    <w:rsid w:val="007B22FA"/>
    <w:rsid w:val="007E0B53"/>
    <w:rsid w:val="008009DA"/>
    <w:rsid w:val="00831F6F"/>
    <w:rsid w:val="008438B4"/>
    <w:rsid w:val="00866EDB"/>
    <w:rsid w:val="00877759"/>
    <w:rsid w:val="008A112C"/>
    <w:rsid w:val="008A5D01"/>
    <w:rsid w:val="008C2F4B"/>
    <w:rsid w:val="00914211"/>
    <w:rsid w:val="00922646"/>
    <w:rsid w:val="009711EE"/>
    <w:rsid w:val="009864AB"/>
    <w:rsid w:val="009A7E7D"/>
    <w:rsid w:val="009D5CB0"/>
    <w:rsid w:val="00A00DA7"/>
    <w:rsid w:val="00A2497F"/>
    <w:rsid w:val="00A321EF"/>
    <w:rsid w:val="00AA0134"/>
    <w:rsid w:val="00AB2357"/>
    <w:rsid w:val="00AD0D41"/>
    <w:rsid w:val="00AD4265"/>
    <w:rsid w:val="00AF2620"/>
    <w:rsid w:val="00B70C19"/>
    <w:rsid w:val="00B9244B"/>
    <w:rsid w:val="00C2466E"/>
    <w:rsid w:val="00C43F4B"/>
    <w:rsid w:val="00C45A43"/>
    <w:rsid w:val="00C727D0"/>
    <w:rsid w:val="00C92E72"/>
    <w:rsid w:val="00CD384D"/>
    <w:rsid w:val="00CE1FF8"/>
    <w:rsid w:val="00CE7941"/>
    <w:rsid w:val="00CF6D67"/>
    <w:rsid w:val="00D04CFD"/>
    <w:rsid w:val="00D06670"/>
    <w:rsid w:val="00D14447"/>
    <w:rsid w:val="00D163E8"/>
    <w:rsid w:val="00D66AD3"/>
    <w:rsid w:val="00D92057"/>
    <w:rsid w:val="00D95381"/>
    <w:rsid w:val="00DC7C3C"/>
    <w:rsid w:val="00DE5256"/>
    <w:rsid w:val="00E0756B"/>
    <w:rsid w:val="00E37409"/>
    <w:rsid w:val="00E55D74"/>
    <w:rsid w:val="00EB0F9A"/>
    <w:rsid w:val="00EE6B6D"/>
    <w:rsid w:val="00F1084B"/>
    <w:rsid w:val="00F405F8"/>
    <w:rsid w:val="00F46FBE"/>
    <w:rsid w:val="00F545B2"/>
    <w:rsid w:val="00F82C27"/>
    <w:rsid w:val="00F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C68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C7EBA"/>
    <w:pPr>
      <w:spacing w:after="300"/>
      <w:ind w:right="720"/>
    </w:pPr>
  </w:style>
  <w:style w:type="paragraph" w:styleId="Ttulo1">
    <w:name w:val="heading 1"/>
    <w:basedOn w:val="Normal"/>
    <w:next w:val="Normal"/>
    <w:link w:val="Ttulo1Ch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udao">
    <w:name w:val="Salutation"/>
    <w:basedOn w:val="Normal"/>
    <w:link w:val="SaudaoChar"/>
    <w:uiPriority w:val="4"/>
    <w:unhideWhenUsed/>
    <w:qFormat/>
    <w:rsid w:val="001C7EBA"/>
  </w:style>
  <w:style w:type="character" w:customStyle="1" w:styleId="SaudaoChar">
    <w:name w:val="Saudação Char"/>
    <w:basedOn w:val="Fontepargpadro"/>
    <w:link w:val="Saudao"/>
    <w:uiPriority w:val="4"/>
    <w:rsid w:val="001C7EBA"/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EncerramentoChar">
    <w:name w:val="Encerramento Char"/>
    <w:basedOn w:val="Fontepargpadro"/>
    <w:link w:val="Encerramento"/>
    <w:uiPriority w:val="6"/>
    <w:rsid w:val="001C7EBA"/>
    <w:rPr>
      <w:rFonts w:eastAsiaTheme="minorHAnsi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AssinaturaChar">
    <w:name w:val="Assinatura Char"/>
    <w:basedOn w:val="Fontepargpadro"/>
    <w:link w:val="Assinatura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Informaesdecontato">
    <w:name w:val="Informações de contato"/>
    <w:basedOn w:val="Normal"/>
    <w:uiPriority w:val="10"/>
    <w:qFormat/>
    <w:rsid w:val="00362A73"/>
    <w:pPr>
      <w:spacing w:before="40" w:after="40" w:line="274" w:lineRule="auto"/>
      <w:ind w:right="0"/>
    </w:pPr>
    <w:rPr>
      <w:rFonts w:asciiTheme="majorHAnsi" w:eastAsiaTheme="minorHAnsi" w:hAnsiTheme="majorHAnsi"/>
      <w:kern w:val="20"/>
      <w:szCs w:val="20"/>
    </w:rPr>
  </w:style>
  <w:style w:type="paragraph" w:styleId="Ttulo">
    <w:name w:val="Title"/>
    <w:basedOn w:val="Normal"/>
    <w:next w:val="Normal"/>
    <w:link w:val="TtuloCh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eladeGrade1Clara-nfase2">
    <w:name w:val="Grid Table 1 Light Accent 2"/>
    <w:basedOn w:val="Tabe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C7EBA"/>
  </w:style>
  <w:style w:type="paragraph" w:styleId="Rodap">
    <w:name w:val="footer"/>
    <w:basedOn w:val="Normal"/>
    <w:link w:val="Rodap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1C7EBA"/>
  </w:style>
  <w:style w:type="paragraph" w:customStyle="1" w:styleId="Nomedodestinatrio">
    <w:name w:val="Nome do destinatário"/>
    <w:basedOn w:val="Normal"/>
    <w:next w:val="Normal"/>
    <w:qFormat/>
    <w:rsid w:val="007B22FA"/>
    <w:pPr>
      <w:spacing w:after="0"/>
    </w:pPr>
    <w:rPr>
      <w:b/>
    </w:rPr>
  </w:style>
  <w:style w:type="paragraph" w:customStyle="1" w:styleId="Endereo">
    <w:name w:val="Endereço"/>
    <w:basedOn w:val="Normal"/>
    <w:next w:val="Normal"/>
    <w:qFormat/>
    <w:rsid w:val="007B22FA"/>
    <w:pPr>
      <w:spacing w:after="480"/>
    </w:pPr>
  </w:style>
  <w:style w:type="paragraph" w:styleId="Data">
    <w:name w:val="Date"/>
    <w:basedOn w:val="Normal"/>
    <w:next w:val="Normal"/>
    <w:link w:val="DataChar"/>
    <w:uiPriority w:val="99"/>
    <w:rsid w:val="007B22FA"/>
    <w:pPr>
      <w:spacing w:after="600"/>
    </w:pPr>
  </w:style>
  <w:style w:type="character" w:customStyle="1" w:styleId="DataChar">
    <w:name w:val="Data Char"/>
    <w:basedOn w:val="Fontepargpadro"/>
    <w:link w:val="Data"/>
    <w:uiPriority w:val="99"/>
    <w:rsid w:val="007B22FA"/>
  </w:style>
  <w:style w:type="character" w:styleId="TextodoEspaoReservado">
    <w:name w:val="Placeholder Text"/>
    <w:basedOn w:val="Fontepargpadro"/>
    <w:uiPriority w:val="99"/>
    <w:semiHidden/>
    <w:rsid w:val="007B22FA"/>
    <w:rPr>
      <w:color w:val="808080"/>
    </w:rPr>
  </w:style>
  <w:style w:type="table" w:styleId="Tabelacomgrade">
    <w:name w:val="Table Grid"/>
    <w:basedOn w:val="Tabelanormal"/>
    <w:uiPriority w:val="39"/>
    <w:rsid w:val="00780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semiHidden/>
    <w:qFormat/>
    <w:rsid w:val="007B11A6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1B7415"/>
    <w:pPr>
      <w:widowControl w:val="0"/>
      <w:autoSpaceDE w:val="0"/>
      <w:autoSpaceDN w:val="0"/>
      <w:spacing w:after="0"/>
      <w:ind w:right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B7415"/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selectable-text">
    <w:name w:val="selectable-text"/>
    <w:basedOn w:val="Fontepargpadro"/>
    <w:rsid w:val="001B7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_generated_1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Mateus\AppData\Roaming\Microsoft\Templates\Folha%20de%20rosto%20de%20fax%20com%20listra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825C6-42DE-4D1E-81B3-6DD55F9FED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CB27E-772F-4351-8CDD-4CC44854C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38C9FD-19DF-4F14-BD38-0517BA3D3C5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E03C004-1117-47E0-A3CA-212FC367E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de rosto de fax com listras</Template>
  <TotalTime>0</TotalTime>
  <Pages>3</Pages>
  <Words>755</Words>
  <Characters>4081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2026-07-08T18:38:00Z</dcterms:created>
  <dcterms:modified xsi:type="dcterms:W3CDTF">2026-07-08T18:38:00Z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